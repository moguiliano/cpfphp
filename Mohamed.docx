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9E630F" w:rsidRPr="005604BC" w:rsidTr="0064229A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9E630F" w:rsidRPr="005604BC" w:rsidRDefault="009E630F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5604BC">
              <w:rPr>
                <w:rFonts w:ascii="Times New Roman" w:hAnsi="Times New Roman" w:cs="Times New Roman"/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6E20C1E6" wp14:editId="79BB7F19">
                      <wp:extent cx="1810385" cy="2159726"/>
                      <wp:effectExtent l="0" t="0" r="0" b="0"/>
                      <wp:docPr id="3" name="Ovale 3" descr="portrait d’une femm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2159726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630F" w:rsidRPr="002D51C6" w:rsidRDefault="009E630F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E20C1E6" id="Ovale 3" o:spid="_x0000_s1026" alt="portrait d’une femme" style="width:142.55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" stroked="f" strokeweight="1pt">
                      <v:fill r:id="rId12" o:title="portrait d’une femme" recolor="t" rotate="t" type="frame"/>
                      <v:stroke joinstyle="miter"/>
                      <v:textbox>
                        <w:txbxContent>
                          <w:p w:rsidR="009E630F" w:rsidRPr="002D51C6" w:rsidRDefault="009E630F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9E630F" w:rsidRPr="005604BC" w:rsidRDefault="009E630F" w:rsidP="0064229A">
            <w:pPr>
              <w:pStyle w:val="Titre"/>
            </w:pPr>
            <w:r>
              <w:t xml:space="preserve">Mohamed </w:t>
            </w:r>
            <w:r w:rsidRPr="005604BC">
              <w:rPr>
                <w:lang w:bidi="fr-FR"/>
              </w:rPr>
              <w:br/>
            </w:r>
            <w:r>
              <w:t>GUILIANO</w:t>
            </w:r>
          </w:p>
        </w:tc>
      </w:tr>
      <w:tr w:rsidR="009E630F" w:rsidRPr="005604BC" w:rsidTr="0064229A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9E630F" w:rsidRPr="005604BC" w:rsidRDefault="009E630F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9E630F" w:rsidRPr="00453A20" w:rsidRDefault="009E630F" w:rsidP="00453A20">
            <w:pPr>
              <w:pStyle w:val="Titre2"/>
              <w:spacing w:before="0"/>
              <w:jc w:val="center"/>
              <w:rPr>
                <w:sz w:val="56"/>
                <w:szCs w:val="56"/>
                <w:u w:val="none"/>
              </w:rPr>
            </w:pPr>
            <w:r w:rsidRPr="00453A20">
              <w:rPr>
                <w:sz w:val="56"/>
                <w:szCs w:val="56"/>
                <w:u w:val="none"/>
              </w:rPr>
              <w:t>Stage développeur Web</w:t>
            </w:r>
          </w:p>
          <w:p w:rsidR="009E630F" w:rsidRPr="002A6560" w:rsidRDefault="009E630F" w:rsidP="00396433">
            <w:pPr>
              <w:pStyle w:val="Titre2"/>
            </w:pPr>
            <w:r>
              <w:t>Compétences :</w:t>
            </w:r>
          </w:p>
          <w:p w:rsidR="009E630F" w:rsidRDefault="009E630F" w:rsidP="00396433">
            <w:pPr>
              <w:pStyle w:val="Nomdeltablissement"/>
              <w:rPr>
                <w:b w:val="0"/>
              </w:rPr>
            </w:pPr>
            <w:r>
              <w:rPr>
                <w:b w:val="0"/>
              </w:rPr>
              <w:t xml:space="preserve">Front-end : </w:t>
            </w:r>
            <w:r w:rsidRPr="00E74367">
              <w:rPr>
                <w:b w:val="0"/>
              </w:rPr>
              <w:t xml:space="preserve">Html5 CSS3 </w:t>
            </w:r>
            <w:r>
              <w:rPr>
                <w:b w:val="0"/>
              </w:rPr>
              <w:t>JavaScript, Bootstrap.</w:t>
            </w:r>
          </w:p>
          <w:p w:rsidR="009E630F" w:rsidRDefault="009E630F" w:rsidP="00453A20">
            <w:pPr>
              <w:pStyle w:val="Nomdeltablissement"/>
              <w:spacing w:after="240"/>
              <w:rPr>
                <w:b w:val="0"/>
              </w:rPr>
            </w:pPr>
            <w:r>
              <w:rPr>
                <w:b w:val="0"/>
              </w:rPr>
              <w:t>Back-end : PHP 7, Symfony 5</w:t>
            </w:r>
            <w:r w:rsidR="007043B2">
              <w:rPr>
                <w:b w:val="0"/>
              </w:rPr>
              <w:t xml:space="preserve"> , SQL</w:t>
            </w:r>
            <w:bookmarkStart w:id="0" w:name="_GoBack"/>
            <w:bookmarkEnd w:id="0"/>
          </w:p>
          <w:sdt>
            <w:sdtPr>
              <w:id w:val="1196195576"/>
              <w:placeholder>
                <w:docPart w:val="83EF30E7997C430DA1CD4A7E7BD03D1B"/>
              </w:placeholder>
              <w:temporary/>
              <w:showingPlcHdr/>
              <w15:appearance w15:val="hidden"/>
            </w:sdtPr>
            <w:sdtEndPr/>
            <w:sdtContent>
              <w:p w:rsidR="009E630F" w:rsidRPr="002A6560" w:rsidRDefault="009E630F" w:rsidP="009E630F">
                <w:pPr>
                  <w:pStyle w:val="Titre2"/>
                  <w:spacing w:before="120"/>
                </w:pPr>
                <w:r w:rsidRPr="002A6560">
                  <w:t>Expérience</w:t>
                </w:r>
              </w:p>
            </w:sdtContent>
          </w:sdt>
          <w:p w:rsidR="009E630F" w:rsidRPr="00F7513A" w:rsidRDefault="009E630F" w:rsidP="009E630F">
            <w:pPr>
              <w:pStyle w:val="Dates"/>
              <w:rPr>
                <w:sz w:val="20"/>
              </w:rPr>
            </w:pPr>
            <w:r w:rsidRPr="00F7513A">
              <w:rPr>
                <w:sz w:val="20"/>
              </w:rPr>
              <w:t xml:space="preserve">2017 </w:t>
            </w:r>
            <w:r w:rsidRPr="00F7513A">
              <w:rPr>
                <w:rFonts w:eastAsia="Calibri"/>
                <w:sz w:val="20"/>
                <w:lang w:bidi="fr-FR"/>
              </w:rPr>
              <w:t xml:space="preserve">– </w:t>
            </w:r>
            <w:r w:rsidRPr="00F7513A">
              <w:rPr>
                <w:sz w:val="20"/>
              </w:rPr>
              <w:t>2020</w:t>
            </w:r>
          </w:p>
          <w:p w:rsidR="009E630F" w:rsidRPr="005604BC" w:rsidRDefault="009E630F" w:rsidP="009E630F">
            <w:pPr>
              <w:pStyle w:val="Exprience"/>
              <w:spacing w:after="120"/>
            </w:pPr>
            <w:r>
              <w:t>Réparation de Smartphone</w:t>
            </w:r>
            <w:r>
              <w:rPr>
                <w:rStyle w:val="lev"/>
                <w:rFonts w:eastAsia="Calibri"/>
                <w:lang w:bidi="fr-FR"/>
              </w:rPr>
              <w:t xml:space="preserve"> </w:t>
            </w:r>
          </w:p>
          <w:p w:rsidR="009E630F" w:rsidRPr="00F7513A" w:rsidRDefault="009E630F" w:rsidP="009E630F">
            <w:pPr>
              <w:pStyle w:val="Dates"/>
              <w:rPr>
                <w:sz w:val="20"/>
              </w:rPr>
            </w:pPr>
            <w:r w:rsidRPr="00F7513A">
              <w:rPr>
                <w:sz w:val="20"/>
              </w:rPr>
              <w:t>2018</w:t>
            </w:r>
            <w:r w:rsidRPr="00F7513A">
              <w:rPr>
                <w:rFonts w:eastAsia="Calibri"/>
                <w:sz w:val="20"/>
                <w:lang w:bidi="fr-FR"/>
              </w:rPr>
              <w:t>–</w:t>
            </w:r>
            <w:r w:rsidRPr="00F7513A">
              <w:rPr>
                <w:sz w:val="20"/>
              </w:rPr>
              <w:t>2019</w:t>
            </w:r>
          </w:p>
          <w:p w:rsidR="009E630F" w:rsidRPr="005604BC" w:rsidRDefault="009E630F" w:rsidP="009E630F">
            <w:pPr>
              <w:pStyle w:val="Exprience"/>
              <w:spacing w:after="120"/>
            </w:pPr>
            <w:r>
              <w:t xml:space="preserve">Vente de pièces détachées pour smartphones 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 •</w:t>
            </w:r>
            <w:r>
              <w:rPr>
                <w:rStyle w:val="lev"/>
                <w:rFonts w:eastAsia="Calibri"/>
                <w:lang w:bidi="fr-FR"/>
              </w:rPr>
              <w:t> </w:t>
            </w:r>
            <w:r>
              <w:t>EBay, Shopify</w:t>
            </w:r>
          </w:p>
          <w:p w:rsidR="009E630F" w:rsidRPr="00F7513A" w:rsidRDefault="009E630F" w:rsidP="00F7513A">
            <w:pPr>
              <w:pStyle w:val="Dates"/>
              <w:spacing w:after="60"/>
              <w:rPr>
                <w:sz w:val="20"/>
              </w:rPr>
            </w:pPr>
            <w:r w:rsidRPr="00F7513A">
              <w:rPr>
                <w:sz w:val="20"/>
              </w:rPr>
              <w:t>2016</w:t>
            </w:r>
            <w:r w:rsidRPr="00F7513A">
              <w:rPr>
                <w:rFonts w:eastAsia="Calibri"/>
                <w:sz w:val="20"/>
                <w:lang w:bidi="fr-FR"/>
              </w:rPr>
              <w:t>–</w:t>
            </w:r>
            <w:r w:rsidRPr="00F7513A">
              <w:rPr>
                <w:sz w:val="20"/>
              </w:rPr>
              <w:t>2020</w:t>
            </w:r>
          </w:p>
          <w:p w:rsidR="009E630F" w:rsidRDefault="009E630F" w:rsidP="009E630F">
            <w:pPr>
              <w:pStyle w:val="Exprience"/>
              <w:spacing w:after="120"/>
            </w:pPr>
            <w:r>
              <w:t>Auxiliaire Ambulancier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 •  </w:t>
            </w:r>
            <w:r>
              <w:t>Ambulances Provence secours</w:t>
            </w:r>
          </w:p>
          <w:p w:rsidR="009E630F" w:rsidRPr="00F7513A" w:rsidRDefault="009E630F" w:rsidP="00F7513A">
            <w:pPr>
              <w:pStyle w:val="Dates"/>
              <w:rPr>
                <w:sz w:val="20"/>
              </w:rPr>
            </w:pPr>
            <w:r w:rsidRPr="00F7513A">
              <w:rPr>
                <w:sz w:val="20"/>
              </w:rPr>
              <w:t>Juin 2015-</w:t>
            </w:r>
            <w:r w:rsidR="00453A20" w:rsidRPr="00F7513A">
              <w:rPr>
                <w:sz w:val="20"/>
              </w:rPr>
              <w:t>Septembre</w:t>
            </w:r>
            <w:r w:rsidRPr="00F7513A">
              <w:rPr>
                <w:sz w:val="20"/>
              </w:rPr>
              <w:t xml:space="preserve"> 2015</w:t>
            </w:r>
          </w:p>
          <w:p w:rsidR="009E630F" w:rsidRPr="005604BC" w:rsidRDefault="009E630F" w:rsidP="009E630F">
            <w:pPr>
              <w:pStyle w:val="Exprience"/>
              <w:spacing w:after="120"/>
            </w:pPr>
            <w:r>
              <w:t>Surveillant de baignade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• </w:t>
            </w:r>
            <w:r>
              <w:t>IFAC</w:t>
            </w:r>
          </w:p>
          <w:p w:rsidR="009E630F" w:rsidRPr="00F7513A" w:rsidRDefault="009E630F" w:rsidP="009E630F">
            <w:pPr>
              <w:pStyle w:val="Dates"/>
              <w:rPr>
                <w:sz w:val="20"/>
              </w:rPr>
            </w:pPr>
            <w:r w:rsidRPr="00F7513A">
              <w:rPr>
                <w:sz w:val="20"/>
              </w:rPr>
              <w:t>2015</w:t>
            </w:r>
            <w:r w:rsidRPr="00F7513A">
              <w:rPr>
                <w:rFonts w:eastAsia="Calibri"/>
                <w:sz w:val="20"/>
                <w:lang w:bidi="fr-FR"/>
              </w:rPr>
              <w:t>–</w:t>
            </w:r>
            <w:r w:rsidRPr="00F7513A">
              <w:rPr>
                <w:sz w:val="20"/>
              </w:rPr>
              <w:t>2016</w:t>
            </w:r>
          </w:p>
          <w:p w:rsidR="009E630F" w:rsidRPr="005604BC" w:rsidRDefault="009E630F" w:rsidP="009E630F">
            <w:pPr>
              <w:pStyle w:val="Exprience"/>
              <w:spacing w:after="120"/>
            </w:pPr>
            <w:r>
              <w:t>Animateur en périscolaire</w:t>
            </w:r>
            <w:r>
              <w:rPr>
                <w:rStyle w:val="lev"/>
                <w:rFonts w:eastAsia="Calibri"/>
                <w:lang w:bidi="fr-FR"/>
              </w:rPr>
              <w:t xml:space="preserve"> 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IFAC</w:t>
            </w:r>
          </w:p>
          <w:p w:rsidR="009E630F" w:rsidRPr="00F7513A" w:rsidRDefault="009E630F" w:rsidP="009E630F">
            <w:pPr>
              <w:pStyle w:val="Dates"/>
              <w:rPr>
                <w:sz w:val="20"/>
              </w:rPr>
            </w:pPr>
            <w:r w:rsidRPr="00F7513A">
              <w:rPr>
                <w:sz w:val="20"/>
              </w:rPr>
              <w:t>Septembre 2014</w:t>
            </w:r>
            <w:r w:rsidRPr="00F7513A">
              <w:rPr>
                <w:rFonts w:eastAsia="Calibri"/>
                <w:sz w:val="20"/>
                <w:lang w:bidi="fr-FR"/>
              </w:rPr>
              <w:t>–</w:t>
            </w:r>
            <w:r w:rsidRPr="00F7513A">
              <w:rPr>
                <w:sz w:val="20"/>
              </w:rPr>
              <w:t>Avril 2014</w:t>
            </w:r>
          </w:p>
          <w:p w:rsidR="009E630F" w:rsidRPr="005604BC" w:rsidRDefault="009E630F" w:rsidP="009E630F">
            <w:pPr>
              <w:pStyle w:val="Exprience"/>
              <w:spacing w:after="120"/>
            </w:pPr>
            <w:r>
              <w:t>Vendeur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PRIMARK</w:t>
            </w:r>
          </w:p>
          <w:p w:rsidR="009E630F" w:rsidRPr="00F7513A" w:rsidRDefault="009E630F" w:rsidP="009E630F">
            <w:pPr>
              <w:pStyle w:val="Dates"/>
              <w:rPr>
                <w:sz w:val="20"/>
              </w:rPr>
            </w:pPr>
            <w:r w:rsidRPr="00F7513A">
              <w:rPr>
                <w:sz w:val="20"/>
              </w:rPr>
              <w:t>2012</w:t>
            </w:r>
            <w:r w:rsidRPr="00F7513A">
              <w:rPr>
                <w:rFonts w:eastAsia="Calibri"/>
                <w:sz w:val="20"/>
                <w:lang w:bidi="fr-FR"/>
              </w:rPr>
              <w:t>–</w:t>
            </w:r>
            <w:r w:rsidRPr="00F7513A">
              <w:rPr>
                <w:sz w:val="20"/>
              </w:rPr>
              <w:t>2014</w:t>
            </w:r>
          </w:p>
          <w:p w:rsidR="009E630F" w:rsidRDefault="009E630F" w:rsidP="009E630F">
            <w:pPr>
              <w:pStyle w:val="Exprience"/>
              <w:spacing w:after="120"/>
              <w:rPr>
                <w:rStyle w:val="lev"/>
                <w:rFonts w:eastAsia="Calibri"/>
                <w:lang w:bidi="fr-FR"/>
              </w:rPr>
            </w:pPr>
            <w:r>
              <w:t>Diverses missions en intérim</w:t>
            </w:r>
            <w:r>
              <w:rPr>
                <w:rStyle w:val="lev"/>
                <w:rFonts w:eastAsia="Calibri"/>
                <w:lang w:bidi="fr-FR"/>
              </w:rPr>
              <w:t xml:space="preserve"> </w:t>
            </w:r>
          </w:p>
          <w:p w:rsidR="009E630F" w:rsidRPr="00F7513A" w:rsidRDefault="009E630F" w:rsidP="009E630F">
            <w:pPr>
              <w:pStyle w:val="Dates"/>
              <w:rPr>
                <w:sz w:val="20"/>
              </w:rPr>
            </w:pPr>
            <w:r w:rsidRPr="00F7513A">
              <w:rPr>
                <w:sz w:val="20"/>
              </w:rPr>
              <w:t>2012</w:t>
            </w:r>
            <w:r w:rsidRPr="00F7513A">
              <w:rPr>
                <w:rFonts w:eastAsia="Calibri"/>
                <w:sz w:val="20"/>
                <w:lang w:bidi="fr-FR"/>
              </w:rPr>
              <w:t>–</w:t>
            </w:r>
            <w:r w:rsidRPr="00F7513A">
              <w:rPr>
                <w:sz w:val="20"/>
              </w:rPr>
              <w:t xml:space="preserve"> 2013</w:t>
            </w:r>
          </w:p>
          <w:p w:rsidR="009E630F" w:rsidRPr="005604BC" w:rsidRDefault="009E630F" w:rsidP="009E630F">
            <w:pPr>
              <w:pStyle w:val="Exprience"/>
              <w:spacing w:after="0"/>
            </w:pPr>
            <w:r>
              <w:t>Inventoriste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RGIS</w:t>
            </w:r>
          </w:p>
          <w:sdt>
            <w:sdtPr>
              <w:id w:val="-1554227259"/>
              <w:placeholder>
                <w:docPart w:val="8BF3C5145C96470897A9298A1CFD7CED"/>
              </w:placeholder>
              <w:temporary/>
              <w:showingPlcHdr/>
              <w15:appearance w15:val="hidden"/>
            </w:sdtPr>
            <w:sdtEndPr/>
            <w:sdtContent>
              <w:p w:rsidR="009E630F" w:rsidRPr="002A6560" w:rsidRDefault="009E630F" w:rsidP="009E630F">
                <w:pPr>
                  <w:pStyle w:val="Titre2"/>
                </w:pPr>
                <w:r w:rsidRPr="002A6560">
                  <w:t>Formation</w:t>
                </w:r>
              </w:p>
            </w:sdtContent>
          </w:sdt>
          <w:p w:rsidR="009E630F" w:rsidRPr="005604BC" w:rsidRDefault="009E630F" w:rsidP="009E630F">
            <w:pPr>
              <w:pStyle w:val="Nomdeltablissement"/>
            </w:pPr>
            <w:r>
              <w:t>AFPA St Jérôme</w:t>
            </w:r>
            <w:r w:rsidRPr="005604BC">
              <w:rPr>
                <w:lang w:bidi="fr-FR"/>
              </w:rPr>
              <w:t xml:space="preserve">, </w:t>
            </w:r>
            <w:r>
              <w:t>Marseille</w:t>
            </w:r>
          </w:p>
          <w:p w:rsidR="009E630F" w:rsidRDefault="009E630F" w:rsidP="00453A20">
            <w:pPr>
              <w:pStyle w:val="Listepuces"/>
              <w:spacing w:after="120"/>
              <w:ind w:left="0"/>
            </w:pPr>
            <w:r>
              <w:t>Développeur Web et Web Mobile – BAC+2</w:t>
            </w:r>
          </w:p>
          <w:p w:rsidR="009E630F" w:rsidRPr="005604BC" w:rsidRDefault="009E630F" w:rsidP="009E630F">
            <w:pPr>
              <w:pStyle w:val="Nomdeltablissement"/>
            </w:pPr>
            <w:r>
              <w:t>Ordre de Malte, TOULON</w:t>
            </w:r>
          </w:p>
          <w:p w:rsidR="009E630F" w:rsidRPr="005604BC" w:rsidRDefault="009E630F" w:rsidP="00453A20">
            <w:pPr>
              <w:pStyle w:val="Listepuces"/>
              <w:spacing w:after="120"/>
              <w:ind w:left="0"/>
            </w:pPr>
            <w:r>
              <w:t>Formation AFGSU2, et diplôme d’Auxiliaire-Ambulancier</w:t>
            </w:r>
          </w:p>
          <w:p w:rsidR="009E630F" w:rsidRPr="005604BC" w:rsidRDefault="009E630F" w:rsidP="009E630F">
            <w:pPr>
              <w:pStyle w:val="Nomdeltablissement"/>
            </w:pPr>
            <w:r>
              <w:rPr>
                <w:lang w:bidi="fr-FR"/>
              </w:rPr>
              <w:t>ADREP Formation,</w:t>
            </w:r>
            <w:r w:rsidRPr="005604BC">
              <w:rPr>
                <w:lang w:bidi="fr-FR"/>
              </w:rPr>
              <w:t xml:space="preserve"> </w:t>
            </w:r>
            <w:r>
              <w:t>Marseille</w:t>
            </w:r>
          </w:p>
          <w:p w:rsidR="009E630F" w:rsidRPr="005604BC" w:rsidRDefault="009E630F" w:rsidP="009E630F">
            <w:pPr>
              <w:pStyle w:val="Listepuces"/>
              <w:numPr>
                <w:ilvl w:val="0"/>
                <w:numId w:val="0"/>
              </w:numPr>
            </w:pPr>
            <w:r>
              <w:t>BAC pro Accueil Relation Clients Usagers – Formation accélérée 1 an</w:t>
            </w:r>
          </w:p>
          <w:p w:rsidR="009E630F" w:rsidRPr="005604BC" w:rsidRDefault="009E630F" w:rsidP="00396433">
            <w:pPr>
              <w:spacing w:before="20" w:after="40"/>
              <w:rPr>
                <w:sz w:val="24"/>
                <w:szCs w:val="24"/>
              </w:rPr>
            </w:pPr>
          </w:p>
        </w:tc>
      </w:tr>
      <w:tr w:rsidR="009E630F" w:rsidRPr="005604BC" w:rsidTr="003D1B71">
        <w:trPr>
          <w:trHeight w:val="1164"/>
        </w:trPr>
        <w:tc>
          <w:tcPr>
            <w:tcW w:w="720" w:type="dxa"/>
          </w:tcPr>
          <w:p w:rsidR="009E630F" w:rsidRPr="005604BC" w:rsidRDefault="009E630F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9E630F" w:rsidRPr="005604BC" w:rsidRDefault="009E630F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222466"/>
        </w:tc>
      </w:tr>
      <w:tr w:rsidR="009E630F" w:rsidRPr="005604BC" w:rsidTr="003D1B71">
        <w:trPr>
          <w:trHeight w:val="543"/>
        </w:trPr>
        <w:tc>
          <w:tcPr>
            <w:tcW w:w="720" w:type="dxa"/>
          </w:tcPr>
          <w:p w:rsidR="009E630F" w:rsidRPr="005604BC" w:rsidRDefault="009E630F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E630F" w:rsidRPr="005604BC" w:rsidRDefault="009E630F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2907EDAD" wp14:editId="3035C89C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1DE79D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">
                      <v:shape id="Forme libre : Forme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9E630F" w:rsidRPr="005604BC" w:rsidRDefault="009E630F" w:rsidP="00380FD1">
            <w:pPr>
              <w:pStyle w:val="Informations"/>
            </w:pPr>
            <w:r>
              <w:t>42 Av du 24 avril 1915</w:t>
            </w:r>
          </w:p>
          <w:p w:rsidR="009E630F" w:rsidRPr="005604BC" w:rsidRDefault="009E630F" w:rsidP="002A1490">
            <w:pPr>
              <w:pStyle w:val="Informations"/>
            </w:pPr>
            <w:r>
              <w:t>13012, MARSEILLE</w:t>
            </w:r>
          </w:p>
        </w:tc>
        <w:tc>
          <w:tcPr>
            <w:tcW w:w="423" w:type="dxa"/>
            <w:vMerge/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5801E5">
            <w:pPr>
              <w:pStyle w:val="Titre1"/>
            </w:pPr>
          </w:p>
        </w:tc>
      </w:tr>
      <w:tr w:rsidR="009E630F" w:rsidRPr="005604BC" w:rsidTr="003D1B71">
        <w:trPr>
          <w:trHeight w:val="183"/>
        </w:trPr>
        <w:tc>
          <w:tcPr>
            <w:tcW w:w="720" w:type="dxa"/>
          </w:tcPr>
          <w:p w:rsidR="009E630F" w:rsidRPr="005604BC" w:rsidRDefault="009E630F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9E630F" w:rsidRPr="005604BC" w:rsidRDefault="009E630F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5801E5">
            <w:pPr>
              <w:pStyle w:val="Titre1"/>
            </w:pPr>
          </w:p>
        </w:tc>
      </w:tr>
      <w:tr w:rsidR="009E630F" w:rsidRPr="005604BC" w:rsidTr="003D1B71">
        <w:trPr>
          <w:trHeight w:val="624"/>
        </w:trPr>
        <w:tc>
          <w:tcPr>
            <w:tcW w:w="720" w:type="dxa"/>
          </w:tcPr>
          <w:p w:rsidR="009E630F" w:rsidRPr="005604BC" w:rsidRDefault="009E630F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E630F" w:rsidRPr="005604BC" w:rsidRDefault="009E630F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1A5DDC72" wp14:editId="1DDEB7BD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5D7CED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">
                      <v:shape id="Forme libre : Forme 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9E630F" w:rsidRPr="005604BC" w:rsidRDefault="009E630F" w:rsidP="002A1490">
            <w:pPr>
              <w:pStyle w:val="Informations"/>
            </w:pPr>
            <w:r>
              <w:t>+33610435679</w:t>
            </w:r>
          </w:p>
        </w:tc>
        <w:tc>
          <w:tcPr>
            <w:tcW w:w="423" w:type="dxa"/>
            <w:vMerge/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5801E5">
            <w:pPr>
              <w:pStyle w:val="Titre1"/>
            </w:pPr>
          </w:p>
        </w:tc>
      </w:tr>
      <w:tr w:rsidR="009E630F" w:rsidRPr="005604BC" w:rsidTr="003D1B71">
        <w:trPr>
          <w:trHeight w:val="183"/>
        </w:trPr>
        <w:tc>
          <w:tcPr>
            <w:tcW w:w="720" w:type="dxa"/>
          </w:tcPr>
          <w:p w:rsidR="009E630F" w:rsidRPr="005604BC" w:rsidRDefault="009E630F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9E630F" w:rsidRPr="005604BC" w:rsidRDefault="009E630F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5801E5">
            <w:pPr>
              <w:pStyle w:val="Titre1"/>
            </w:pPr>
          </w:p>
        </w:tc>
      </w:tr>
      <w:tr w:rsidR="009E630F" w:rsidRPr="005604BC" w:rsidTr="003D1B71">
        <w:trPr>
          <w:trHeight w:val="633"/>
        </w:trPr>
        <w:tc>
          <w:tcPr>
            <w:tcW w:w="720" w:type="dxa"/>
          </w:tcPr>
          <w:p w:rsidR="009E630F" w:rsidRPr="005604BC" w:rsidRDefault="009E630F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E630F" w:rsidRPr="005604BC" w:rsidRDefault="009E630F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043B9B97" wp14:editId="7DCC9FBB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98737A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">
                      <v:shape id="Forme libre : Forme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Icône de courrier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9E630F" w:rsidRPr="005604BC" w:rsidRDefault="009E630F" w:rsidP="002A1490">
            <w:pPr>
              <w:pStyle w:val="Informations"/>
            </w:pPr>
            <w:r>
              <w:t>Mohamedguiliano@hotmail.fr</w:t>
            </w:r>
          </w:p>
        </w:tc>
        <w:tc>
          <w:tcPr>
            <w:tcW w:w="423" w:type="dxa"/>
            <w:vMerge/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5801E5">
            <w:pPr>
              <w:pStyle w:val="Titre1"/>
            </w:pPr>
          </w:p>
        </w:tc>
      </w:tr>
      <w:tr w:rsidR="009E630F" w:rsidRPr="005604BC" w:rsidTr="003D1B71">
        <w:trPr>
          <w:trHeight w:val="174"/>
        </w:trPr>
        <w:tc>
          <w:tcPr>
            <w:tcW w:w="720" w:type="dxa"/>
          </w:tcPr>
          <w:p w:rsidR="009E630F" w:rsidRPr="005604BC" w:rsidRDefault="009E630F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9E630F" w:rsidRPr="005604BC" w:rsidRDefault="009E630F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9E630F" w:rsidRPr="005604BC" w:rsidRDefault="009E630F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5801E5">
            <w:pPr>
              <w:pStyle w:val="Titre1"/>
            </w:pPr>
          </w:p>
        </w:tc>
      </w:tr>
      <w:tr w:rsidR="009E630F" w:rsidRPr="005604BC" w:rsidTr="003D1B71">
        <w:trPr>
          <w:trHeight w:val="633"/>
        </w:trPr>
        <w:tc>
          <w:tcPr>
            <w:tcW w:w="720" w:type="dxa"/>
          </w:tcPr>
          <w:p w:rsidR="009E630F" w:rsidRPr="005604BC" w:rsidRDefault="009E630F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E630F" w:rsidRPr="005604BC" w:rsidRDefault="009E630F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2E18CBC3" wp14:editId="084DB104">
                      <wp:extent cx="338455" cy="346075"/>
                      <wp:effectExtent l="0" t="0" r="4445" b="0"/>
                      <wp:docPr id="23" name="Groupe 23" descr="icône de site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e libre : Forme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 36" descr="icône de site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4D8765" id="Groupe 23" o:spid="_x0000_s1026" alt="icône de site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">
                      <v:shape id="Forme libre : Forme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6" o:spid="_x0000_s1028" type="#_x0000_t75" alt="icône de site web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icône de site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9E630F" w:rsidRPr="005604BC" w:rsidRDefault="009E630F" w:rsidP="002A1490">
            <w:pPr>
              <w:pStyle w:val="Informations"/>
            </w:pPr>
            <w:r>
              <w:t>http://Mohamed.dwwm.ovh</w:t>
            </w:r>
          </w:p>
        </w:tc>
        <w:tc>
          <w:tcPr>
            <w:tcW w:w="423" w:type="dxa"/>
            <w:vMerge/>
          </w:tcPr>
          <w:p w:rsidR="009E630F" w:rsidRPr="005604BC" w:rsidRDefault="009E630F" w:rsidP="0064229A">
            <w:pPr>
              <w:pStyle w:val="Informations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9E630F" w:rsidRPr="005604BC" w:rsidRDefault="009E630F" w:rsidP="005801E5">
            <w:pPr>
              <w:pStyle w:val="Titre1"/>
            </w:pPr>
          </w:p>
        </w:tc>
      </w:tr>
      <w:tr w:rsidR="009E630F" w:rsidRPr="005604BC" w:rsidTr="003D1B71">
        <w:trPr>
          <w:trHeight w:val="2448"/>
        </w:trPr>
        <w:tc>
          <w:tcPr>
            <w:tcW w:w="720" w:type="dxa"/>
          </w:tcPr>
          <w:p w:rsidR="009E630F" w:rsidRPr="005604BC" w:rsidRDefault="009E630F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9E630F" w:rsidRPr="005604BC" w:rsidRDefault="009E630F" w:rsidP="002A1490">
            <w:pPr>
              <w:jc w:val="center"/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9E630F" w:rsidRPr="005604BC" w:rsidRDefault="009E630F" w:rsidP="00222466"/>
        </w:tc>
        <w:tc>
          <w:tcPr>
            <w:tcW w:w="6607" w:type="dxa"/>
            <w:vMerge/>
          </w:tcPr>
          <w:p w:rsidR="009E630F" w:rsidRPr="005604BC" w:rsidRDefault="009E630F" w:rsidP="00222466"/>
        </w:tc>
      </w:tr>
    </w:tbl>
    <w:p w:rsidR="007F5B63" w:rsidRPr="005604BC" w:rsidRDefault="007F5B63" w:rsidP="009E630F">
      <w:pPr>
        <w:pStyle w:val="Corpsdetexte"/>
      </w:pPr>
    </w:p>
    <w:sectPr w:rsidR="007F5B63" w:rsidRPr="005604BC" w:rsidSect="008E0BF2">
      <w:headerReference w:type="default" r:id="rId21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E4C" w:rsidRDefault="00144E4C" w:rsidP="00590471">
      <w:r>
        <w:separator/>
      </w:r>
    </w:p>
  </w:endnote>
  <w:endnote w:type="continuationSeparator" w:id="0">
    <w:p w:rsidR="00144E4C" w:rsidRDefault="00144E4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E4C" w:rsidRDefault="00144E4C" w:rsidP="00590471">
      <w:r>
        <w:separator/>
      </w:r>
    </w:p>
  </w:footnote>
  <w:footnote w:type="continuationSeparator" w:id="0">
    <w:p w:rsidR="00144E4C" w:rsidRDefault="00144E4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30F" w:rsidRDefault="0064229A">
    <w:pPr>
      <w:pStyle w:val="En-tte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cx="http://schemas.microsoft.com/office/drawing/2014/chartex" xmlns:cx1="http://schemas.microsoft.com/office/drawing/2015/9/8/chartex" xmlns:w16se="http://schemas.microsoft.com/office/word/2015/wordml/sym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E62F2A" id="Groupe 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w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J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h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Qyy3RBdycictjbgcf5rvCvdtKgfDmSp4nH+W+PRK1PPwaGr&#10;UxeywOP8t8YTykyKBeEZv1r26TJ+RmAI3kzJ7nHHfZXTt2ZFyPVr44jL48NZRMn+Z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H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v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7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T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E8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b+LRJ3CROlj73Q2cJjSjQS7La6DzjY8QWMjCXRtESyUSRSrlFNkGsoMeY7tRRFVI94e&#10;OePTLKo+TYLd+HSdKlqQuGcSAWmSJ1/sMz03VD4yFsU2ZyPY+WmlDydK/kCAoZQtj9Ei8kziFJHv&#10;/PGaCcdAOAlZiXXNgzQqnTIZRZV5UtBWChsXWBuyOrO+4J5UDlXKh+owN/aICemQxXI39lxzewz+&#10;Xq1ZWcqx5r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2rtmIeyll4LIVp0P7X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rqtgzdzLBgCG&#10;4CYADgAAAAAAAAAAAAAAAAAuAgAAZHJzL2Uyb0RvYy54bWxQSwECLQAUAAYACAAAACEAURLqK+IA&#10;AAAOAQAADwAAAAAAAAAAAAAAAAA2zgYAZHJzL2Rvd25yZXYueG1sUEsFBgAAAAAEAAQA8wAAAEXP&#10;BgAAAA==&#10;">
              <v:group id="Groupe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e libre : Forme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e 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40F1F6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removePersonalInformation/>
  <w:removeDateAndTime/>
  <w:doNotDisplayPageBoundaries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490"/>
    <w:rsid w:val="00057B16"/>
    <w:rsid w:val="00060042"/>
    <w:rsid w:val="0008685D"/>
    <w:rsid w:val="00090860"/>
    <w:rsid w:val="00112FD7"/>
    <w:rsid w:val="00144E4C"/>
    <w:rsid w:val="00150ABD"/>
    <w:rsid w:val="001946FC"/>
    <w:rsid w:val="00222466"/>
    <w:rsid w:val="00247254"/>
    <w:rsid w:val="0024753C"/>
    <w:rsid w:val="00276026"/>
    <w:rsid w:val="002A1490"/>
    <w:rsid w:val="002A6560"/>
    <w:rsid w:val="002B4549"/>
    <w:rsid w:val="002D51C6"/>
    <w:rsid w:val="00310F17"/>
    <w:rsid w:val="00322A46"/>
    <w:rsid w:val="003326CB"/>
    <w:rsid w:val="00353B60"/>
    <w:rsid w:val="00376291"/>
    <w:rsid w:val="00380FD1"/>
    <w:rsid w:val="00383D02"/>
    <w:rsid w:val="00385DE7"/>
    <w:rsid w:val="00396433"/>
    <w:rsid w:val="003D1B71"/>
    <w:rsid w:val="00453A20"/>
    <w:rsid w:val="004E158A"/>
    <w:rsid w:val="005604BC"/>
    <w:rsid w:val="00565C77"/>
    <w:rsid w:val="0056708E"/>
    <w:rsid w:val="005801E5"/>
    <w:rsid w:val="00587169"/>
    <w:rsid w:val="00590471"/>
    <w:rsid w:val="005D01FA"/>
    <w:rsid w:val="0064229A"/>
    <w:rsid w:val="00653E17"/>
    <w:rsid w:val="006A08E8"/>
    <w:rsid w:val="006D79A8"/>
    <w:rsid w:val="006E3B03"/>
    <w:rsid w:val="007043B2"/>
    <w:rsid w:val="0072353B"/>
    <w:rsid w:val="007575B6"/>
    <w:rsid w:val="007A4F93"/>
    <w:rsid w:val="007B3C81"/>
    <w:rsid w:val="007D67CA"/>
    <w:rsid w:val="007E668F"/>
    <w:rsid w:val="007F5B63"/>
    <w:rsid w:val="00803A0A"/>
    <w:rsid w:val="008361AF"/>
    <w:rsid w:val="00840939"/>
    <w:rsid w:val="00846CB9"/>
    <w:rsid w:val="008566AA"/>
    <w:rsid w:val="008A1E6E"/>
    <w:rsid w:val="008C024F"/>
    <w:rsid w:val="008C2CFC"/>
    <w:rsid w:val="008E0BF2"/>
    <w:rsid w:val="00912DC8"/>
    <w:rsid w:val="009475DC"/>
    <w:rsid w:val="00967B93"/>
    <w:rsid w:val="009C02AB"/>
    <w:rsid w:val="009D090F"/>
    <w:rsid w:val="009E63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54A23"/>
    <w:rsid w:val="00DB3265"/>
    <w:rsid w:val="00DC3F0A"/>
    <w:rsid w:val="00E26AED"/>
    <w:rsid w:val="00E73AB8"/>
    <w:rsid w:val="00E74367"/>
    <w:rsid w:val="00E832F7"/>
    <w:rsid w:val="00E90A60"/>
    <w:rsid w:val="00E9789E"/>
    <w:rsid w:val="00ED47F7"/>
    <w:rsid w:val="00EE7E09"/>
    <w:rsid w:val="00F0223C"/>
    <w:rsid w:val="00F3235D"/>
    <w:rsid w:val="00F32393"/>
    <w:rsid w:val="00F7513A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">
    <w:name w:val="Mention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pl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Emphase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C.V.%20Sph&#232;res%20bleu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3EF30E7997C430DA1CD4A7E7BD03D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D751B3-C09E-491A-9766-8867E060CD49}"/>
      </w:docPartPr>
      <w:docPartBody>
        <w:p w:rsidR="00240EC2" w:rsidRDefault="007341CD" w:rsidP="007341CD">
          <w:pPr>
            <w:pStyle w:val="83EF30E7997C430DA1CD4A7E7BD03D1B"/>
          </w:pPr>
          <w:r w:rsidRPr="002A6560">
            <w:t>Expérience</w:t>
          </w:r>
        </w:p>
      </w:docPartBody>
    </w:docPart>
    <w:docPart>
      <w:docPartPr>
        <w:name w:val="8BF3C5145C96470897A9298A1CFD7CE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52F1F19-CC3E-43B4-AFB5-6BC82BB69112}"/>
      </w:docPartPr>
      <w:docPartBody>
        <w:p w:rsidR="00240EC2" w:rsidRDefault="007341CD" w:rsidP="007341CD">
          <w:pPr>
            <w:pStyle w:val="8BF3C5145C96470897A9298A1CFD7CED"/>
          </w:pPr>
          <w:r w:rsidRPr="002A6560">
            <w:t>Formation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5BD"/>
    <w:rsid w:val="00240EC2"/>
    <w:rsid w:val="007055BD"/>
    <w:rsid w:val="007341CD"/>
    <w:rsid w:val="00C11689"/>
    <w:rsid w:val="00E737F7"/>
    <w:rsid w:val="00F8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2A79C2399DC40478CA7AF9AD51CCBB3">
    <w:name w:val="62A79C2399DC40478CA7AF9AD51CCBB3"/>
  </w:style>
  <w:style w:type="paragraph" w:customStyle="1" w:styleId="5F8624612DF448E8BCD92F7E4B5B22AF">
    <w:name w:val="5F8624612DF448E8BCD92F7E4B5B22AF"/>
  </w:style>
  <w:style w:type="paragraph" w:customStyle="1" w:styleId="AF442610D9164CB7AD8C5839A44A8A23">
    <w:name w:val="AF442610D9164CB7AD8C5839A44A8A23"/>
  </w:style>
  <w:style w:type="paragraph" w:customStyle="1" w:styleId="4861088491FF4412A36F6FECD84F7556">
    <w:name w:val="4861088491FF4412A36F6FECD84F7556"/>
  </w:style>
  <w:style w:type="paragraph" w:customStyle="1" w:styleId="91A1C9B377A9429A968729E07566420B">
    <w:name w:val="91A1C9B377A9429A968729E07566420B"/>
  </w:style>
  <w:style w:type="paragraph" w:customStyle="1" w:styleId="38368F272D4C4BE5B9637846019F9CA6">
    <w:name w:val="38368F272D4C4BE5B9637846019F9CA6"/>
  </w:style>
  <w:style w:type="paragraph" w:customStyle="1" w:styleId="BEDCC7E3CE5448839AAEC7B5364147EE">
    <w:name w:val="BEDCC7E3CE5448839AAEC7B5364147EE"/>
  </w:style>
  <w:style w:type="paragraph" w:customStyle="1" w:styleId="E855127E52B0430C91A65C0961213D38">
    <w:name w:val="E855127E52B0430C91A65C0961213D38"/>
  </w:style>
  <w:style w:type="paragraph" w:customStyle="1" w:styleId="29C63EA237604F4C80DB68FC58BA84F4">
    <w:name w:val="29C63EA237604F4C80DB68FC58BA84F4"/>
  </w:style>
  <w:style w:type="paragraph" w:customStyle="1" w:styleId="B28C9C4A09214CEC86B7EE038AFB94BA">
    <w:name w:val="B28C9C4A09214CEC86B7EE038AFB94BA"/>
  </w:style>
  <w:style w:type="paragraph" w:customStyle="1" w:styleId="40DC3C1254464BCB83E3CAD66F21181F">
    <w:name w:val="40DC3C1254464BCB83E3CAD66F21181F"/>
  </w:style>
  <w:style w:type="paragraph" w:customStyle="1" w:styleId="BA1604A1DF204D89B6BC989EFBB39022">
    <w:name w:val="BA1604A1DF204D89B6BC989EFBB39022"/>
  </w:style>
  <w:style w:type="paragraph" w:customStyle="1" w:styleId="0A0E18899B3D4B8885795A5DA9DCFFA7">
    <w:name w:val="0A0E18899B3D4B8885795A5DA9DCFFA7"/>
  </w:style>
  <w:style w:type="paragraph" w:customStyle="1" w:styleId="48C2FB4491FE46AC8DDC4527AA83C61A">
    <w:name w:val="48C2FB4491FE46AC8DDC4527AA83C61A"/>
  </w:style>
  <w:style w:type="paragraph" w:customStyle="1" w:styleId="40ED0D23063D489E91781F4FE4F1E60F">
    <w:name w:val="40ED0D23063D489E91781F4FE4F1E60F"/>
  </w:style>
  <w:style w:type="paragraph" w:customStyle="1" w:styleId="4B061D17D9CF4D8BB33DEEC675D9DBC1">
    <w:name w:val="4B061D17D9CF4D8BB33DEEC675D9DBC1"/>
  </w:style>
  <w:style w:type="paragraph" w:customStyle="1" w:styleId="F41F94A3F3754B1783434F4619473396">
    <w:name w:val="F41F94A3F3754B1783434F4619473396"/>
  </w:style>
  <w:style w:type="paragraph" w:customStyle="1" w:styleId="B70492680DE64776B0D3E6BF11F0468F">
    <w:name w:val="B70492680DE64776B0D3E6BF11F0468F"/>
  </w:style>
  <w:style w:type="paragraph" w:customStyle="1" w:styleId="F361BF840BE44AA398244D967D298C8B">
    <w:name w:val="F361BF840BE44AA398244D967D298C8B"/>
  </w:style>
  <w:style w:type="paragraph" w:customStyle="1" w:styleId="1618D1AB952E45F5BF355473413BE891">
    <w:name w:val="1618D1AB952E45F5BF355473413BE891"/>
  </w:style>
  <w:style w:type="paragraph" w:customStyle="1" w:styleId="5751B6D4D7C14CF4A3F8A45333C6BD84">
    <w:name w:val="5751B6D4D7C14CF4A3F8A45333C6BD84"/>
  </w:style>
  <w:style w:type="paragraph" w:customStyle="1" w:styleId="5C3AAD35FDBE437C8732826508E49298">
    <w:name w:val="5C3AAD35FDBE437C8732826508E49298"/>
  </w:style>
  <w:style w:type="paragraph" w:customStyle="1" w:styleId="4247C5DBBEB242958CE53B925502B308">
    <w:name w:val="4247C5DBBEB242958CE53B925502B308"/>
  </w:style>
  <w:style w:type="paragraph" w:customStyle="1" w:styleId="3AEEC70812CA488CB0411DA40615CC22">
    <w:name w:val="3AEEC70812CA488CB0411DA40615CC22"/>
  </w:style>
  <w:style w:type="paragraph" w:customStyle="1" w:styleId="0A7A4FC08F874E42A5ED65891E775032">
    <w:name w:val="0A7A4FC08F874E42A5ED65891E775032"/>
  </w:style>
  <w:style w:type="paragraph" w:customStyle="1" w:styleId="11AC4B5A5F9049FD8E9529CBB9EE58A9">
    <w:name w:val="11AC4B5A5F9049FD8E9529CBB9EE58A9"/>
  </w:style>
  <w:style w:type="paragraph" w:customStyle="1" w:styleId="8B50C5602FD44AD9B3F122D897C5BD6A">
    <w:name w:val="8B50C5602FD44AD9B3F122D897C5BD6A"/>
  </w:style>
  <w:style w:type="paragraph" w:customStyle="1" w:styleId="C31677C2AB3A4A94854DBFAD211ABC51">
    <w:name w:val="C31677C2AB3A4A94854DBFAD211ABC51"/>
  </w:style>
  <w:style w:type="paragraph" w:customStyle="1" w:styleId="5E7EB1463DCD4410812A24C0E65E960C">
    <w:name w:val="5E7EB1463DCD4410812A24C0E65E960C"/>
  </w:style>
  <w:style w:type="paragraph" w:customStyle="1" w:styleId="2276EFFDCC1D41F4AD50D8A2F69BA641">
    <w:name w:val="2276EFFDCC1D41F4AD50D8A2F69BA641"/>
  </w:style>
  <w:style w:type="paragraph" w:customStyle="1" w:styleId="5B32F0E0EBFC4EA7AC8AA057534426F3">
    <w:name w:val="5B32F0E0EBFC4EA7AC8AA057534426F3"/>
  </w:style>
  <w:style w:type="paragraph" w:customStyle="1" w:styleId="E5E7360DFE814BFB8E855FE32B4AAB2C">
    <w:name w:val="E5E7360DFE814BFB8E855FE32B4AAB2C"/>
  </w:style>
  <w:style w:type="paragraph" w:customStyle="1" w:styleId="F2CB4800564247B9919C9C01ECEB7C0A">
    <w:name w:val="F2CB4800564247B9919C9C01ECEB7C0A"/>
  </w:style>
  <w:style w:type="character" w:styleId="Textedelespacerserv">
    <w:name w:val="Placeholder Text"/>
    <w:basedOn w:val="Policepardfaut"/>
    <w:uiPriority w:val="99"/>
    <w:semiHidden/>
    <w:rPr>
      <w:rFonts w:ascii="Calibri" w:hAnsi="Calibri" w:cs="Calibri"/>
      <w:color w:val="808080"/>
    </w:rPr>
  </w:style>
  <w:style w:type="paragraph" w:customStyle="1" w:styleId="0E1896D9113D4B299C806FA78072B3A7">
    <w:name w:val="0E1896D9113D4B299C806FA78072B3A7"/>
  </w:style>
  <w:style w:type="paragraph" w:customStyle="1" w:styleId="3995636980414A54B36A10CA1304DCC1">
    <w:name w:val="3995636980414A54B36A10CA1304DCC1"/>
    <w:rsid w:val="007055BD"/>
  </w:style>
  <w:style w:type="paragraph" w:customStyle="1" w:styleId="9FE1DD6B4C4348C6B53887D449236874">
    <w:name w:val="9FE1DD6B4C4348C6B53887D449236874"/>
    <w:rsid w:val="007055BD"/>
  </w:style>
  <w:style w:type="paragraph" w:customStyle="1" w:styleId="7E8F6162D10548C48BD8A8C71E66F0E5">
    <w:name w:val="7E8F6162D10548C48BD8A8C71E66F0E5"/>
    <w:rsid w:val="007055BD"/>
  </w:style>
  <w:style w:type="paragraph" w:customStyle="1" w:styleId="FE0D77BDC1E04D5EACEE7008F19B0932">
    <w:name w:val="FE0D77BDC1E04D5EACEE7008F19B0932"/>
    <w:rsid w:val="007055BD"/>
  </w:style>
  <w:style w:type="paragraph" w:customStyle="1" w:styleId="8047C1F979604D9884C241FC3F4E5379">
    <w:name w:val="8047C1F979604D9884C241FC3F4E5379"/>
    <w:rsid w:val="007055BD"/>
  </w:style>
  <w:style w:type="paragraph" w:customStyle="1" w:styleId="2D0A596435BF4A87A318443702B51953">
    <w:name w:val="2D0A596435BF4A87A318443702B51953"/>
    <w:rsid w:val="007055BD"/>
  </w:style>
  <w:style w:type="paragraph" w:customStyle="1" w:styleId="F1E3784B78954E1ABC2B48727D5249AC">
    <w:name w:val="F1E3784B78954E1ABC2B48727D5249AC"/>
    <w:rsid w:val="007055BD"/>
  </w:style>
  <w:style w:type="paragraph" w:customStyle="1" w:styleId="5F7A3E59AE5D4BCAB0CF917C184E7F12">
    <w:name w:val="5F7A3E59AE5D4BCAB0CF917C184E7F12"/>
    <w:rsid w:val="007055BD"/>
  </w:style>
  <w:style w:type="paragraph" w:customStyle="1" w:styleId="152D1355A3CB4E959C51E74FF1C370D6">
    <w:name w:val="152D1355A3CB4E959C51E74FF1C370D6"/>
    <w:rsid w:val="007055BD"/>
  </w:style>
  <w:style w:type="paragraph" w:customStyle="1" w:styleId="1FE944511ED2418D91DB43DAD5350FA4">
    <w:name w:val="1FE944511ED2418D91DB43DAD5350FA4"/>
    <w:rsid w:val="007055BD"/>
  </w:style>
  <w:style w:type="paragraph" w:customStyle="1" w:styleId="66B0589C2F194709ADD109F77A48958E">
    <w:name w:val="66B0589C2F194709ADD109F77A48958E"/>
    <w:rsid w:val="007055BD"/>
  </w:style>
  <w:style w:type="paragraph" w:customStyle="1" w:styleId="8E1EEEF163674D39BAE1542D5F123A20">
    <w:name w:val="8E1EEEF163674D39BAE1542D5F123A20"/>
    <w:rsid w:val="007055BD"/>
  </w:style>
  <w:style w:type="paragraph" w:customStyle="1" w:styleId="0155ECC90BE141AFB2D538E138310031">
    <w:name w:val="0155ECC90BE141AFB2D538E138310031"/>
    <w:rsid w:val="007055BD"/>
  </w:style>
  <w:style w:type="paragraph" w:customStyle="1" w:styleId="27DC500143C846959FCF083BC4A7DEEF">
    <w:name w:val="27DC500143C846959FCF083BC4A7DEEF"/>
    <w:rsid w:val="007055BD"/>
  </w:style>
  <w:style w:type="paragraph" w:customStyle="1" w:styleId="66776AA96626419ABE34D023FBB67AA5">
    <w:name w:val="66776AA96626419ABE34D023FBB67AA5"/>
    <w:rsid w:val="007055BD"/>
  </w:style>
  <w:style w:type="paragraph" w:customStyle="1" w:styleId="E366657EBB2F4B7D910A182E8007979E">
    <w:name w:val="E366657EBB2F4B7D910A182E8007979E"/>
    <w:rsid w:val="007055BD"/>
  </w:style>
  <w:style w:type="paragraph" w:customStyle="1" w:styleId="28CE48284FFA4AC4A0B3F3B6E9F18BD9">
    <w:name w:val="28CE48284FFA4AC4A0B3F3B6E9F18BD9"/>
    <w:rsid w:val="007055BD"/>
  </w:style>
  <w:style w:type="paragraph" w:customStyle="1" w:styleId="778E77EF068E4F63BEDD074ED0A28A08">
    <w:name w:val="778E77EF068E4F63BEDD074ED0A28A08"/>
    <w:rsid w:val="007055BD"/>
  </w:style>
  <w:style w:type="paragraph" w:customStyle="1" w:styleId="3763A7B70A18496093688945DFDB9025">
    <w:name w:val="3763A7B70A18496093688945DFDB9025"/>
    <w:rsid w:val="007055BD"/>
  </w:style>
  <w:style w:type="paragraph" w:customStyle="1" w:styleId="98F40D4D4A3948B88859D080E61583EC">
    <w:name w:val="98F40D4D4A3948B88859D080E61583EC"/>
    <w:rsid w:val="007055BD"/>
  </w:style>
  <w:style w:type="paragraph" w:customStyle="1" w:styleId="848DEEFCBD5E4D7AAADD2F840C70ECE0">
    <w:name w:val="848DEEFCBD5E4D7AAADD2F840C70ECE0"/>
    <w:rsid w:val="007055BD"/>
  </w:style>
  <w:style w:type="paragraph" w:customStyle="1" w:styleId="1837A7334E804AF48827DEE4E83902FB">
    <w:name w:val="1837A7334E804AF48827DEE4E83902FB"/>
    <w:rsid w:val="007055BD"/>
  </w:style>
  <w:style w:type="paragraph" w:customStyle="1" w:styleId="EB402E40864D44C99918738A4DE083CE">
    <w:name w:val="EB402E40864D44C99918738A4DE083CE"/>
    <w:rsid w:val="007055BD"/>
  </w:style>
  <w:style w:type="paragraph" w:customStyle="1" w:styleId="471C44BD109847BDB2382F039FCC5FC5">
    <w:name w:val="471C44BD109847BDB2382F039FCC5FC5"/>
    <w:rsid w:val="007055BD"/>
  </w:style>
  <w:style w:type="paragraph" w:customStyle="1" w:styleId="C59E8BC01FC54C7D9CC9DC38BC888763">
    <w:name w:val="C59E8BC01FC54C7D9CC9DC38BC888763"/>
    <w:rsid w:val="007055BD"/>
  </w:style>
  <w:style w:type="paragraph" w:customStyle="1" w:styleId="8E22A166E6364816A6F121283C942293">
    <w:name w:val="8E22A166E6364816A6F121283C942293"/>
    <w:rsid w:val="007055BD"/>
  </w:style>
  <w:style w:type="paragraph" w:customStyle="1" w:styleId="0D808727471046A4905EDB2EA3CC3206">
    <w:name w:val="0D808727471046A4905EDB2EA3CC3206"/>
    <w:rsid w:val="007055BD"/>
  </w:style>
  <w:style w:type="paragraph" w:customStyle="1" w:styleId="01B2DD7FE5364CA6A3AA0E782FB885A3">
    <w:name w:val="01B2DD7FE5364CA6A3AA0E782FB885A3"/>
    <w:rsid w:val="007055BD"/>
  </w:style>
  <w:style w:type="paragraph" w:customStyle="1" w:styleId="44EACEAF5C95460DB582A14BB330DC8F">
    <w:name w:val="44EACEAF5C95460DB582A14BB330DC8F"/>
    <w:rsid w:val="007055BD"/>
  </w:style>
  <w:style w:type="paragraph" w:customStyle="1" w:styleId="B012F40EE11C448D917CEF6C9D2AD387">
    <w:name w:val="B012F40EE11C448D917CEF6C9D2AD387"/>
    <w:rsid w:val="007055BD"/>
  </w:style>
  <w:style w:type="paragraph" w:customStyle="1" w:styleId="FB427A8C271F4E19A6113F5C65DD467A">
    <w:name w:val="FB427A8C271F4E19A6113F5C65DD467A"/>
    <w:rsid w:val="007055BD"/>
  </w:style>
  <w:style w:type="paragraph" w:customStyle="1" w:styleId="FD754CD995DF426B92A683B80DACBB4D">
    <w:name w:val="FD754CD995DF426B92A683B80DACBB4D"/>
    <w:rsid w:val="007055BD"/>
  </w:style>
  <w:style w:type="paragraph" w:customStyle="1" w:styleId="52C0DDE587924482B413565ABE8AFC50">
    <w:name w:val="52C0DDE587924482B413565ABE8AFC50"/>
    <w:rsid w:val="007055BD"/>
  </w:style>
  <w:style w:type="paragraph" w:customStyle="1" w:styleId="02BD0D73EEDD464F920ACB6DC033D2BA">
    <w:name w:val="02BD0D73EEDD464F920ACB6DC033D2BA"/>
    <w:rsid w:val="007055BD"/>
  </w:style>
  <w:style w:type="paragraph" w:customStyle="1" w:styleId="466DDA68029F47949B7D3F1295B33277">
    <w:name w:val="466DDA68029F47949B7D3F1295B33277"/>
    <w:rsid w:val="007055BD"/>
  </w:style>
  <w:style w:type="paragraph" w:customStyle="1" w:styleId="FFD05E37DDD2422FBD79BCA6895CD431">
    <w:name w:val="FFD05E37DDD2422FBD79BCA6895CD431"/>
    <w:rsid w:val="007055BD"/>
  </w:style>
  <w:style w:type="paragraph" w:customStyle="1" w:styleId="830218AB5E2A4821A00A37D1D474D72D">
    <w:name w:val="830218AB5E2A4821A00A37D1D474D72D"/>
    <w:rsid w:val="007055BD"/>
  </w:style>
  <w:style w:type="paragraph" w:customStyle="1" w:styleId="53BD8DE7333F41C39D1AE0AB2F1B1CA8">
    <w:name w:val="53BD8DE7333F41C39D1AE0AB2F1B1CA8"/>
    <w:rsid w:val="007055BD"/>
  </w:style>
  <w:style w:type="paragraph" w:customStyle="1" w:styleId="976CFE3B892148C1A10A6EA991AB1D00">
    <w:name w:val="976CFE3B892148C1A10A6EA991AB1D00"/>
    <w:rsid w:val="007055BD"/>
  </w:style>
  <w:style w:type="paragraph" w:customStyle="1" w:styleId="9B1D18231CD74D459077DEBC46CBFBD8">
    <w:name w:val="9B1D18231CD74D459077DEBC46CBFBD8"/>
    <w:rsid w:val="007055BD"/>
  </w:style>
  <w:style w:type="paragraph" w:customStyle="1" w:styleId="4741DA78D6474A2588018B9A844218E3">
    <w:name w:val="4741DA78D6474A2588018B9A844218E3"/>
    <w:rsid w:val="007055BD"/>
  </w:style>
  <w:style w:type="paragraph" w:customStyle="1" w:styleId="BB9C0075E57E4188BB0458E18140ACFA">
    <w:name w:val="BB9C0075E57E4188BB0458E18140ACFA"/>
    <w:rsid w:val="007055BD"/>
  </w:style>
  <w:style w:type="paragraph" w:customStyle="1" w:styleId="3CFE879A3779419DB4F6ACC05466A16F">
    <w:name w:val="3CFE879A3779419DB4F6ACC05466A16F"/>
    <w:rsid w:val="007055BD"/>
  </w:style>
  <w:style w:type="paragraph" w:customStyle="1" w:styleId="B2A2F454FE264CFC884DD4F5F8089BA7">
    <w:name w:val="B2A2F454FE264CFC884DD4F5F8089BA7"/>
    <w:rsid w:val="007055BD"/>
  </w:style>
  <w:style w:type="paragraph" w:customStyle="1" w:styleId="9455CA175AB74223AA393F235C75C82C">
    <w:name w:val="9455CA175AB74223AA393F235C75C82C"/>
    <w:rsid w:val="007055BD"/>
  </w:style>
  <w:style w:type="paragraph" w:customStyle="1" w:styleId="B6841C07DCAA478C95DB6C7F4F543718">
    <w:name w:val="B6841C07DCAA478C95DB6C7F4F543718"/>
    <w:rsid w:val="007055BD"/>
  </w:style>
  <w:style w:type="paragraph" w:customStyle="1" w:styleId="11E4CC602A134189B19F2CCDC36BDB75">
    <w:name w:val="11E4CC602A134189B19F2CCDC36BDB75"/>
    <w:rsid w:val="007055BD"/>
  </w:style>
  <w:style w:type="paragraph" w:customStyle="1" w:styleId="5DAF5B5192354AF9AE11566DBEC8DA2B">
    <w:name w:val="5DAF5B5192354AF9AE11566DBEC8DA2B"/>
    <w:rsid w:val="007055BD"/>
  </w:style>
  <w:style w:type="paragraph" w:customStyle="1" w:styleId="C5ACDFE58F9A4FB3BC7C9B2A59E05F2A">
    <w:name w:val="C5ACDFE58F9A4FB3BC7C9B2A59E05F2A"/>
    <w:rsid w:val="007055BD"/>
  </w:style>
  <w:style w:type="paragraph" w:customStyle="1" w:styleId="5C80905EC5264F949FAA0090D2659463">
    <w:name w:val="5C80905EC5264F949FAA0090D2659463"/>
    <w:rsid w:val="007055BD"/>
  </w:style>
  <w:style w:type="paragraph" w:customStyle="1" w:styleId="950BAA3A39B64D5E9CEB78A816BA00C0">
    <w:name w:val="950BAA3A39B64D5E9CEB78A816BA00C0"/>
    <w:rsid w:val="007055BD"/>
  </w:style>
  <w:style w:type="paragraph" w:customStyle="1" w:styleId="5BD81DA3F6CB4CDD8E830B5536C7B666">
    <w:name w:val="5BD81DA3F6CB4CDD8E830B5536C7B666"/>
    <w:rsid w:val="007055BD"/>
  </w:style>
  <w:style w:type="paragraph" w:customStyle="1" w:styleId="BF84D5794B814412B9EC5AD53719061A">
    <w:name w:val="BF84D5794B814412B9EC5AD53719061A"/>
    <w:rsid w:val="007055BD"/>
  </w:style>
  <w:style w:type="paragraph" w:customStyle="1" w:styleId="83EF30E7997C430DA1CD4A7E7BD03D1B">
    <w:name w:val="83EF30E7997C430DA1CD4A7E7BD03D1B"/>
    <w:rsid w:val="007341CD"/>
  </w:style>
  <w:style w:type="paragraph" w:customStyle="1" w:styleId="8BF3C5145C96470897A9298A1CFD7CED">
    <w:name w:val="8BF3C5145C96470897A9298A1CFD7CED"/>
    <w:rsid w:val="007341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C0A0A6-3B27-44E3-9D0F-F7559BCEB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bleues.dotx</Template>
  <TotalTime>0</TotalTime>
  <Pages>1</Pages>
  <Words>145</Words>
  <Characters>798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2020-09-06T12:19:00Z</dcterms:created>
  <dcterms:modified xsi:type="dcterms:W3CDTF">2020-09-07T16:04:00Z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